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75640C" w14:textId="77777777" w:rsidR="00086EAF" w:rsidRDefault="00086EAF" w:rsidP="00336F0B">
      <w:pPr>
        <w:spacing w:after="0" w:line="240" w:lineRule="auto"/>
        <w:jc w:val="right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4073269F" w14:textId="00AF8922" w:rsidR="00195AFC" w:rsidRPr="0097577B" w:rsidRDefault="008D4D95" w:rsidP="00336F0B">
      <w:pPr>
        <w:spacing w:after="0" w:line="240" w:lineRule="auto"/>
        <w:jc w:val="right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>
        <w:rPr>
          <w:rFonts w:asciiTheme="minorHAnsi" w:eastAsia="Microsoft JhengHei" w:hAnsiTheme="minorHAnsi" w:cstheme="minorHAnsi"/>
          <w:color w:val="002060"/>
          <w:sz w:val="24"/>
          <w:szCs w:val="24"/>
        </w:rPr>
        <w:t>{{ oficio_numero }}</w:t>
      </w:r>
      <w:r w:rsidR="001C5399">
        <w:rPr>
          <w:rFonts w:asciiTheme="minorHAnsi" w:eastAsia="Microsoft JhengHei" w:hAnsiTheme="minorHAnsi" w:cstheme="minorHAnsi"/>
          <w:color w:val="002060"/>
          <w:sz w:val="24"/>
          <w:szCs w:val="24"/>
        </w:rPr>
      </w:r>
    </w:p>
    <w:p w14:paraId="40369DC7" w14:textId="2F988AAF" w:rsidR="00AF4924" w:rsidRDefault="00CC07F1" w:rsidP="00336F0B">
      <w:pPr>
        <w:spacing w:after="0" w:line="240" w:lineRule="auto"/>
        <w:jc w:val="both"/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</w:pPr>
      <w:r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  <w:t>{{ destinatario_nombre }}</w:t>
      </w:r>
      <w:r w:rsidR="006C76AA"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</w:r>
      <w:r w:rsidR="00886241"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</w:r>
    </w:p>
    <w:p w14:paraId="076661AD" w14:textId="76A0A7E0" w:rsidR="00AF4924" w:rsidRPr="0097577B" w:rsidRDefault="00886241" w:rsidP="00336F0B">
      <w:pPr>
        <w:spacing w:after="0" w:line="240" w:lineRule="auto"/>
        <w:jc w:val="both"/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</w:pPr>
      <w:r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  <w:t>Coordinadora de Control Escolar</w:t>
      </w:r>
    </w:p>
    <w:p w14:paraId="33E54E3F" w14:textId="7C9ECA64" w:rsidR="00AF4924" w:rsidRPr="0097577B" w:rsidRDefault="00AF4924" w:rsidP="00336F0B">
      <w:pPr>
        <w:spacing w:after="0" w:line="240" w:lineRule="auto"/>
        <w:jc w:val="both"/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</w:pPr>
      <w:r w:rsidRPr="0097577B">
        <w:rPr>
          <w:rFonts w:asciiTheme="minorHAnsi" w:eastAsia="Microsoft JhengHei" w:hAnsiTheme="minorHAnsi" w:cstheme="minorHAnsi"/>
          <w:b/>
          <w:color w:val="002060"/>
          <w:sz w:val="28"/>
          <w:szCs w:val="28"/>
        </w:rPr>
        <w:t>P r e s e n t e</w:t>
      </w:r>
    </w:p>
    <w:p w14:paraId="51B6683C" w14:textId="77777777" w:rsidR="0097577B" w:rsidRPr="0097577B" w:rsidRDefault="0097577B" w:rsidP="00336F0B">
      <w:pPr>
        <w:spacing w:after="0" w:line="240" w:lineRule="auto"/>
        <w:jc w:val="both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22AB4F41" w14:textId="32B47D8C" w:rsidR="006C76AA" w:rsidRDefault="00886241" w:rsidP="006C76AA">
      <w:pPr>
        <w:spacing w:after="0" w:line="312" w:lineRule="auto"/>
        <w:jc w:val="right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>
        <w:rPr>
          <w:rFonts w:asciiTheme="minorHAnsi" w:eastAsia="Microsoft JhengHei" w:hAnsiTheme="minorHAnsi" w:cstheme="minorHAnsi"/>
          <w:color w:val="002060"/>
          <w:sz w:val="24"/>
          <w:szCs w:val="24"/>
        </w:rPr>
        <w:t>Asunto</w:t>
      </w:r>
      <w:r w:rsidR="006C76AA">
        <w:rPr>
          <w:rFonts w:asciiTheme="minorHAnsi" w:eastAsia="Microsoft JhengHei" w:hAnsiTheme="minorHAnsi" w:cstheme="minorHAnsi"/>
          <w:color w:val="002060"/>
          <w:sz w:val="24"/>
          <w:szCs w:val="24"/>
        </w:rPr>
        <w:t xml:space="preserve">: </w:t>
      </w:r>
      <w:r>
        <w:rPr>
          <w:rFonts w:asciiTheme="minorHAnsi" w:eastAsia="Microsoft JhengHei" w:hAnsiTheme="minorHAnsi" w:cstheme="minorHAnsi"/>
          <w:color w:val="002060"/>
          <w:sz w:val="24"/>
          <w:szCs w:val="24"/>
        </w:rPr>
        <w:t xml:space="preserve">Solicitud asentamiento créditos de </w:t>
      </w:r>
      <w:proofErr w:type="spellStart"/>
      <w:r>
        <w:rPr>
          <w:rFonts w:asciiTheme="minorHAnsi" w:eastAsia="Microsoft JhengHei" w:hAnsiTheme="minorHAnsi" w:cstheme="minorHAnsi"/>
          <w:color w:val="002060"/>
          <w:sz w:val="24"/>
          <w:szCs w:val="24"/>
        </w:rPr>
        <w:t>Trab</w:t>
      </w:r>
      <w:proofErr w:type="spellEnd"/>
      <w:r>
        <w:rPr>
          <w:rFonts w:asciiTheme="minorHAnsi" w:eastAsia="Microsoft JhengHei" w:hAnsiTheme="minorHAnsi" w:cstheme="minorHAnsi"/>
          <w:color w:val="002060"/>
          <w:sz w:val="24"/>
          <w:szCs w:val="24"/>
        </w:rPr>
        <w:t xml:space="preserve">. Campo </w:t>
      </w:r>
    </w:p>
    <w:p w14:paraId="5BE694CC" w14:textId="77777777" w:rsidR="00D46093" w:rsidRDefault="00D46093" w:rsidP="00336F0B">
      <w:pPr>
        <w:spacing w:after="0" w:line="312" w:lineRule="auto"/>
        <w:jc w:val="both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2086DAEA" w14:textId="66D4B7FD" w:rsidR="00247D39" w:rsidRPr="004940C4" w:rsidRDefault="00247D39" w:rsidP="00177F38">
      <w:pPr>
        <w:pStyle w:val="Cuerpo"/>
        <w:spacing w:line="360" w:lineRule="auto"/>
        <w:jc w:val="both"/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pPr>
      <w:r w:rsidRPr="004940C4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  <w:t>Por este medio solicito su apoyo para que le sean asentados en Kardex los {{ creditos }} créditos en la materia de {{ materia_nombre }}, con clave {{ materia_clave }} en el calendario {{ ciclo }} a{% if alumno_es_mujer %} la estudiante{% else %} el/la estudiante{% endif %} {{ alumno_nombre }} con código {{ alumno_codigo }}, por haber comprobado la realización de las horas correspondientes a trabajo de campo en la participación en proyectos de investigación{% if acta_referencia %}, de acuerdo al {{ acta_referencia }}{% endif %}.</w:t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D4D95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86241" w:rsidRPr="00C765BB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86241" w:rsidRPr="00C765BB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86241" w:rsidRPr="00C765BB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86241" w:rsidRPr="00C765BB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D4D95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886241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b/>
          <w:color w:val="17365D" w:themeColor="text2" w:themeShade="BF"/>
          <w:sz w:val="24"/>
          <w:szCs w:val="24"/>
        </w:rPr>
      </w:r>
      <w:r w:rsidR="00C765BB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77F38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C765BB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77F38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C765BB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  <w:r w:rsidR="00177F38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r>
    </w:p>
    <w:p w14:paraId="7088F522" w14:textId="202EFE05" w:rsidR="00247D39" w:rsidRPr="004940C4" w:rsidRDefault="00247D39" w:rsidP="00247D39">
      <w:pPr>
        <w:tabs>
          <w:tab w:val="left" w:pos="6804"/>
        </w:tabs>
        <w:spacing w:after="0" w:line="312" w:lineRule="auto"/>
        <w:jc w:val="both"/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</w:pPr>
      <w:r w:rsidRPr="004940C4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  <w:lang w:val="es-ES"/>
        </w:rPr>
        <w:t xml:space="preserve">Sin otro particular por el momento agradezco la atención prestada al presente escrito y </w:t>
      </w:r>
      <w:r w:rsidRPr="004940C4">
        <w:rPr>
          <w:rFonts w:asciiTheme="minorHAnsi" w:eastAsia="Microsoft JhengHei" w:hAnsiTheme="minorHAnsi" w:cstheme="minorHAnsi"/>
          <w:color w:val="17365D" w:themeColor="text2" w:themeShade="BF"/>
          <w:sz w:val="24"/>
          <w:szCs w:val="24"/>
        </w:rPr>
        <w:t xml:space="preserve">envío un cordial saludo. </w:t>
      </w:r>
    </w:p>
    <w:p w14:paraId="32C2D55F" w14:textId="77777777" w:rsidR="00177F38" w:rsidRDefault="00177F38" w:rsidP="00336F0B">
      <w:pPr>
        <w:tabs>
          <w:tab w:val="left" w:pos="6435"/>
        </w:tabs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123C79BD" w14:textId="77777777" w:rsidR="00177F38" w:rsidRDefault="00177F38" w:rsidP="00336F0B">
      <w:pPr>
        <w:tabs>
          <w:tab w:val="left" w:pos="6435"/>
        </w:tabs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324927A5" w14:textId="77805B53" w:rsidR="00336F0B" w:rsidRPr="0097577B" w:rsidRDefault="00336F0B" w:rsidP="00336F0B">
      <w:pPr>
        <w:tabs>
          <w:tab w:val="left" w:pos="6435"/>
        </w:tabs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A t e n t a m e n t e</w:t>
      </w:r>
    </w:p>
    <w:p w14:paraId="67E9FA8A" w14:textId="24D72A4D" w:rsidR="00336F0B" w:rsidRPr="0097577B" w:rsidRDefault="00336F0B" w:rsidP="00336F0B">
      <w:pPr>
        <w:pStyle w:val="Sinespaciad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“PIENSA Y TRABAJA”</w:t>
      </w:r>
    </w:p>
    <w:p w14:paraId="6D7E83DE" w14:textId="1A92216A" w:rsidR="00BB12B7" w:rsidRPr="0097577B" w:rsidRDefault="00BB12B7" w:rsidP="00336F0B">
      <w:pPr>
        <w:pStyle w:val="Sinespaciad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{% if lema_ciclo %}“{{ lema_ciclo }}”{% endif %}</w:t>
      </w:r>
    </w:p>
    <w:p w14:paraId="163D619E" w14:textId="29424E31" w:rsidR="00336F0B" w:rsidRPr="0097577B" w:rsidRDefault="00BB12B7" w:rsidP="00336F0B">
      <w:pPr>
        <w:pStyle w:val="Sinespaciad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Puerto Vallarta, Jalisco,</w:t>
      </w:r>
      <w:r w:rsidR="008D4D95">
        <w:rPr>
          <w:rFonts w:asciiTheme="minorHAnsi" w:eastAsia="Microsoft JhengHei" w:hAnsiTheme="minorHAnsi" w:cstheme="minorHAnsi"/>
          <w:color w:val="002060"/>
          <w:sz w:val="24"/>
          <w:szCs w:val="24"/>
        </w:rPr>
        <w:t xml:space="preserve"> a {{ fecha_larga }}</w:t>
      </w:r>
      <w:bookmarkStart w:id="0" w:name="_GoBack"/>
      <w:bookmarkEnd w:id="0"/>
      <w:r w:rsidR="00336F0B"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</w:r>
      <w:r w:rsidR="001C5399">
        <w:rPr>
          <w:rFonts w:asciiTheme="minorHAnsi" w:eastAsia="Microsoft JhengHei" w:hAnsiTheme="minorHAnsi" w:cstheme="minorHAnsi"/>
          <w:color w:val="002060"/>
          <w:sz w:val="24"/>
          <w:szCs w:val="24"/>
        </w:rPr>
      </w: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</w:r>
    </w:p>
    <w:p w14:paraId="2F53C19F" w14:textId="63825ECA" w:rsidR="00336F0B" w:rsidRDefault="00336F0B" w:rsidP="00336F0B">
      <w:pPr>
        <w:spacing w:after="0" w:line="240" w:lineRule="auto"/>
        <w:jc w:val="center"/>
        <w:rPr>
          <w:rFonts w:asciiTheme="minorHAnsi" w:hAnsiTheme="minorHAnsi" w:cstheme="minorHAnsi"/>
          <w:noProof/>
          <w:sz w:val="26"/>
          <w:szCs w:val="26"/>
          <w:lang w:eastAsia="es-MX"/>
        </w:rPr>
      </w:pPr>
    </w:p>
    <w:p w14:paraId="1B7B5449" w14:textId="7E901677" w:rsidR="000D1780" w:rsidRDefault="000D1780" w:rsidP="00336F0B">
      <w:pPr>
        <w:spacing w:after="0" w:line="240" w:lineRule="auto"/>
        <w:jc w:val="center"/>
        <w:rPr>
          <w:rFonts w:asciiTheme="minorHAnsi" w:hAnsiTheme="minorHAnsi" w:cstheme="minorHAnsi"/>
          <w:noProof/>
          <w:sz w:val="26"/>
          <w:szCs w:val="26"/>
          <w:lang w:eastAsia="es-MX"/>
        </w:rPr>
      </w:pPr>
    </w:p>
    <w:p w14:paraId="0902F9F0" w14:textId="3517016E" w:rsidR="000D1780" w:rsidRDefault="000D1780" w:rsidP="00336F0B">
      <w:pPr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4E9EB486" w14:textId="77777777" w:rsidR="00177F38" w:rsidRDefault="00177F38" w:rsidP="00336F0B">
      <w:pPr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559721DC" w14:textId="77777777" w:rsidR="00086EAF" w:rsidRPr="0097577B" w:rsidRDefault="00086EAF" w:rsidP="00336F0B">
      <w:pPr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3B37C4FB" w14:textId="77777777" w:rsidR="00336F0B" w:rsidRPr="0097577B" w:rsidRDefault="00336F0B" w:rsidP="00336F0B">
      <w:pPr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{{ coordinador_nombre }}</w:t>
      </w:r>
    </w:p>
    <w:p w14:paraId="658CB151" w14:textId="77777777" w:rsidR="00336F0B" w:rsidRPr="0097577B" w:rsidRDefault="00336F0B" w:rsidP="00336F0B">
      <w:pPr>
        <w:spacing w:after="0" w:line="240" w:lineRule="auto"/>
        <w:jc w:val="center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Coordinador(a) de la Maestría en Geofísica</w:t>
      </w:r>
    </w:p>
    <w:p w14:paraId="5CA5AF2D" w14:textId="77777777" w:rsidR="00D46093" w:rsidRDefault="00D46093" w:rsidP="002B7360">
      <w:pPr>
        <w:tabs>
          <w:tab w:val="left" w:pos="6435"/>
        </w:tabs>
        <w:spacing w:after="0" w:line="240" w:lineRule="auto"/>
        <w:jc w:val="both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7DA3A43B" w14:textId="77777777" w:rsidR="00D46093" w:rsidRDefault="00D46093" w:rsidP="002B7360">
      <w:pPr>
        <w:tabs>
          <w:tab w:val="left" w:pos="6435"/>
        </w:tabs>
        <w:spacing w:after="0" w:line="240" w:lineRule="auto"/>
        <w:jc w:val="both"/>
        <w:rPr>
          <w:rFonts w:asciiTheme="minorHAnsi" w:eastAsia="Microsoft JhengHei" w:hAnsiTheme="minorHAnsi" w:cstheme="minorHAnsi"/>
          <w:color w:val="002060"/>
          <w:sz w:val="24"/>
          <w:szCs w:val="24"/>
        </w:rPr>
      </w:pPr>
    </w:p>
    <w:p w14:paraId="40013C87" w14:textId="32055088" w:rsidR="0019214E" w:rsidRDefault="009660DC" w:rsidP="00086EAF">
      <w:pPr>
        <w:tabs>
          <w:tab w:val="left" w:pos="6435"/>
        </w:tabs>
        <w:spacing w:after="0" w:line="240" w:lineRule="auto"/>
        <w:jc w:val="both"/>
        <w:rPr>
          <w:rFonts w:ascii="Microsoft JhengHei" w:eastAsia="Microsoft JhengHei" w:hAnsi="Microsoft JhengHei" w:cstheme="minorHAnsi"/>
          <w:b/>
          <w:sz w:val="18"/>
          <w:szCs w:val="18"/>
        </w:rPr>
      </w:pPr>
      <w:proofErr w:type="spellStart"/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>c.c.p</w:t>
      </w:r>
      <w:proofErr w:type="spellEnd"/>
      <w:r w:rsidRPr="0097577B">
        <w:rPr>
          <w:rFonts w:asciiTheme="minorHAnsi" w:eastAsia="Microsoft JhengHei" w:hAnsiTheme="minorHAnsi" w:cstheme="minorHAnsi"/>
          <w:color w:val="002060"/>
          <w:sz w:val="24"/>
          <w:szCs w:val="24"/>
        </w:rPr>
        <w:t xml:space="preserve">. </w:t>
      </w:r>
      <w:r w:rsidR="006C76AA">
        <w:rPr>
          <w:rFonts w:asciiTheme="minorHAnsi" w:eastAsia="Microsoft JhengHei" w:hAnsiTheme="minorHAnsi" w:cstheme="minorHAnsi"/>
          <w:color w:val="002060"/>
          <w:sz w:val="24"/>
          <w:szCs w:val="24"/>
        </w:rPr>
        <w:t xml:space="preserve">archivo </w:t>
      </w:r>
    </w:p>
    <w:p w14:paraId="2375E57C" w14:textId="77777777" w:rsidR="005B607A" w:rsidRPr="00DA05D3" w:rsidRDefault="005B607A" w:rsidP="00771336">
      <w:pPr>
        <w:rPr>
          <w:rFonts w:ascii="Microsoft JhengHei" w:eastAsia="Microsoft JhengHei" w:hAnsi="Microsoft JhengHei" w:cstheme="minorHAnsi"/>
          <w:b/>
          <w:sz w:val="18"/>
          <w:szCs w:val="18"/>
        </w:rPr>
      </w:pPr>
    </w:p>
    <w:sectPr w:rsidR="005B607A" w:rsidRPr="00DA05D3" w:rsidSect="004C46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985" w:right="1134" w:bottom="1701" w:left="215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EFD4A" w14:textId="77777777" w:rsidR="008A1CB8" w:rsidRDefault="008A1CB8" w:rsidP="003A1B54">
      <w:pPr>
        <w:spacing w:after="0" w:line="240" w:lineRule="auto"/>
      </w:pPr>
      <w:r>
        <w:separator/>
      </w:r>
    </w:p>
  </w:endnote>
  <w:endnote w:type="continuationSeparator" w:id="0">
    <w:p w14:paraId="3BD2BB18" w14:textId="77777777" w:rsidR="008A1CB8" w:rsidRDefault="008A1CB8" w:rsidP="003A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rajan Pro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20A74D" w14:textId="77777777" w:rsidR="00FE3878" w:rsidRDefault="00FE38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C1B95B" w14:textId="77777777" w:rsidR="00EA6C17" w:rsidRPr="00142B15" w:rsidRDefault="00427BF7" w:rsidP="00EA6C17">
    <w:pPr>
      <w:pStyle w:val="Piedepgina"/>
      <w:jc w:val="center"/>
      <w:rPr>
        <w:rFonts w:ascii="Times New Roman" w:hAnsi="Times New Roman" w:cs="Times New Roman"/>
        <w:color w:val="3D4041"/>
        <w:sz w:val="16"/>
        <w:szCs w:val="17"/>
      </w:rPr>
    </w:pPr>
    <w:r w:rsidRPr="00142B15">
      <w:rPr>
        <w:rFonts w:ascii="Times New Roman" w:hAnsi="Times New Roman" w:cs="Times New Roman"/>
        <w:color w:val="3D4041"/>
        <w:sz w:val="16"/>
        <w:szCs w:val="17"/>
      </w:rPr>
      <w:t>Av. Universidad No. 203, Delegación Ixtapa, C.P. 48280</w:t>
    </w:r>
    <w:r w:rsidR="00FA7CE4" w:rsidRPr="00142B15">
      <w:rPr>
        <w:rFonts w:ascii="Times New Roman" w:hAnsi="Times New Roman" w:cs="Times New Roman"/>
        <w:color w:val="3D4041"/>
        <w:sz w:val="16"/>
        <w:szCs w:val="17"/>
      </w:rPr>
      <w:t>.</w:t>
    </w:r>
  </w:p>
  <w:p w14:paraId="69F0D7A9" w14:textId="7207B439" w:rsidR="00427BF7" w:rsidRPr="00142B15" w:rsidRDefault="00427BF7" w:rsidP="00427BF7">
    <w:pPr>
      <w:pStyle w:val="Piedepgina"/>
      <w:jc w:val="center"/>
      <w:rPr>
        <w:rFonts w:ascii="Times New Roman" w:hAnsi="Times New Roman" w:cs="Times New Roman"/>
        <w:color w:val="3D4041"/>
        <w:sz w:val="16"/>
        <w:szCs w:val="17"/>
      </w:rPr>
    </w:pPr>
    <w:r w:rsidRPr="00142B15">
      <w:rPr>
        <w:rFonts w:ascii="Times New Roman" w:hAnsi="Times New Roman" w:cs="Times New Roman"/>
        <w:color w:val="3D4041"/>
        <w:sz w:val="16"/>
        <w:szCs w:val="17"/>
      </w:rPr>
      <w:t xml:space="preserve">Puerto Vallarta, Jalisco. México. </w:t>
    </w:r>
  </w:p>
  <w:p w14:paraId="6B64BB4A" w14:textId="59F8C026" w:rsidR="00A4197A" w:rsidRPr="00142B15" w:rsidRDefault="00FE3878" w:rsidP="00427BF7">
    <w:pPr>
      <w:pStyle w:val="Piedepgina"/>
      <w:jc w:val="center"/>
      <w:rPr>
        <w:rFonts w:ascii="Times New Roman" w:hAnsi="Times New Roman" w:cs="Times New Roman"/>
        <w:color w:val="3D4041"/>
        <w:sz w:val="16"/>
        <w:szCs w:val="17"/>
      </w:rPr>
    </w:pPr>
    <w:r>
      <w:rPr>
        <w:rFonts w:ascii="Times New Roman" w:hAnsi="Times New Roman" w:cs="Times New Roman"/>
        <w:color w:val="3D4041"/>
        <w:sz w:val="16"/>
        <w:szCs w:val="17"/>
      </w:rPr>
      <w:t>Tel 52 (322) 2262373</w:t>
    </w:r>
  </w:p>
  <w:p w14:paraId="683DE17E" w14:textId="77777777" w:rsidR="00B60A61" w:rsidRPr="00F375BF" w:rsidRDefault="00B60A61" w:rsidP="00B60A61">
    <w:pPr>
      <w:pStyle w:val="Piedepgina"/>
      <w:jc w:val="center"/>
      <w:rPr>
        <w:rFonts w:ascii="Times New Roman" w:hAnsi="Times New Roman" w:cs="Times New Roman"/>
        <w:b/>
        <w:color w:val="012B46"/>
        <w:sz w:val="17"/>
        <w:szCs w:val="17"/>
        <w:lang w:val="en-US"/>
      </w:rPr>
    </w:pPr>
    <w:r w:rsidRPr="00427BF7">
      <w:rPr>
        <w:rFonts w:ascii="Times New Roman" w:hAnsi="Times New Roman" w:cs="Times New Roman"/>
        <w:b/>
        <w:color w:val="012B46"/>
        <w:sz w:val="17"/>
        <w:szCs w:val="17"/>
        <w:lang w:val="en-US"/>
      </w:rPr>
      <w:t>www.cuc.udg.mx</w:t>
    </w:r>
  </w:p>
  <w:p w14:paraId="0A64613A" w14:textId="77777777" w:rsidR="00EA6C17" w:rsidRPr="00F375BF" w:rsidRDefault="00EA6C17">
    <w:pPr>
      <w:pStyle w:val="Piedep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A13F15" w14:textId="77777777" w:rsidR="00FE3878" w:rsidRDefault="00FE38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AC03C" w14:textId="77777777" w:rsidR="008A1CB8" w:rsidRDefault="008A1CB8" w:rsidP="003A1B54">
      <w:pPr>
        <w:spacing w:after="0" w:line="240" w:lineRule="auto"/>
      </w:pPr>
      <w:r>
        <w:separator/>
      </w:r>
    </w:p>
  </w:footnote>
  <w:footnote w:type="continuationSeparator" w:id="0">
    <w:p w14:paraId="4E0EF2C7" w14:textId="77777777" w:rsidR="008A1CB8" w:rsidRDefault="008A1CB8" w:rsidP="003A1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0ABE5" w14:textId="77777777" w:rsidR="00FE3878" w:rsidRDefault="00FE38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32B63A" w14:textId="77777777" w:rsidR="003A1B54" w:rsidRDefault="00FA7CE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41E1F27" wp14:editId="3BCE8105">
          <wp:simplePos x="0" y="0"/>
          <wp:positionH relativeFrom="column">
            <wp:posOffset>-1143000</wp:posOffset>
          </wp:positionH>
          <wp:positionV relativeFrom="paragraph">
            <wp:posOffset>-478790</wp:posOffset>
          </wp:positionV>
          <wp:extent cx="7783664" cy="1228725"/>
          <wp:effectExtent l="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HOJA 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3664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8588EB" w14:textId="44E04CD1" w:rsidR="003A1B54" w:rsidRPr="008F5C7B" w:rsidRDefault="00A4197A" w:rsidP="00B60A61">
    <w:pPr>
      <w:pStyle w:val="Encabezado"/>
      <w:spacing w:before="120"/>
      <w:rPr>
        <w:rFonts w:ascii="Trajan Pro" w:hAnsi="Trajan Pro"/>
        <w:color w:val="3D4041"/>
      </w:rPr>
    </w:pPr>
    <w:r>
      <w:rPr>
        <w:rFonts w:ascii="Trajan Pro" w:hAnsi="Trajan Pro"/>
        <w:color w:val="3D4041"/>
      </w:rPr>
      <w:t xml:space="preserve">     </w:t>
    </w:r>
    <w:r w:rsidR="00427BF7">
      <w:rPr>
        <w:rFonts w:ascii="Trajan Pro" w:hAnsi="Trajan Pro"/>
        <w:color w:val="3D4041"/>
      </w:rPr>
      <w:t>CENTRO UNIVERSITARIO DE LA COSTA</w:t>
    </w:r>
  </w:p>
  <w:p w14:paraId="11E25B8B" w14:textId="28A55D01" w:rsidR="003A1B54" w:rsidRPr="00B60A61" w:rsidRDefault="00B60A61" w:rsidP="00B60A61">
    <w:pPr>
      <w:pStyle w:val="Encabezado"/>
      <w:spacing w:before="120" w:line="120" w:lineRule="auto"/>
      <w:rPr>
        <w:rFonts w:ascii="Trajan Pro" w:hAnsi="Trajan Pro"/>
        <w:color w:val="3D4041"/>
        <w:sz w:val="18"/>
        <w:szCs w:val="18"/>
      </w:rPr>
    </w:pPr>
    <w:r>
      <w:rPr>
        <w:rFonts w:ascii="Trajan Pro" w:hAnsi="Trajan Pro"/>
        <w:color w:val="3D4041"/>
        <w:sz w:val="18"/>
        <w:szCs w:val="18"/>
      </w:rPr>
      <w:t xml:space="preserve">      </w:t>
    </w:r>
    <w:r w:rsidR="005F1F70">
      <w:rPr>
        <w:rFonts w:ascii="Trajan Pro" w:hAnsi="Trajan Pro"/>
        <w:color w:val="3D4041"/>
        <w:sz w:val="18"/>
        <w:szCs w:val="18"/>
      </w:rPr>
      <w:t>DIVISIÓN DE INGENIERIAS /</w:t>
    </w:r>
    <w:r w:rsidR="00427BF7" w:rsidRPr="00B60A61">
      <w:rPr>
        <w:rFonts w:ascii="Trajan Pro" w:hAnsi="Trajan Pro"/>
        <w:color w:val="3D4041"/>
        <w:sz w:val="18"/>
        <w:szCs w:val="18"/>
      </w:rPr>
      <w:t xml:space="preserve"> </w:t>
    </w:r>
    <w:r w:rsidR="005F1F70">
      <w:rPr>
        <w:rFonts w:ascii="Trajan Pro" w:hAnsi="Trajan Pro"/>
        <w:color w:val="3D4041"/>
        <w:sz w:val="18"/>
        <w:szCs w:val="18"/>
      </w:rPr>
      <w:t>DEPARTAMENTO</w:t>
    </w:r>
    <w:r w:rsidR="00427BF7" w:rsidRPr="00B60A61">
      <w:rPr>
        <w:rFonts w:ascii="Trajan Pro" w:hAnsi="Trajan Pro"/>
        <w:color w:val="3D4041"/>
        <w:sz w:val="18"/>
        <w:szCs w:val="18"/>
      </w:rPr>
      <w:t xml:space="preserve"> </w:t>
    </w:r>
    <w:r w:rsidR="005F1F70">
      <w:rPr>
        <w:rFonts w:ascii="Trajan Pro" w:hAnsi="Trajan Pro"/>
        <w:color w:val="3D4041"/>
        <w:sz w:val="18"/>
        <w:szCs w:val="18"/>
      </w:rPr>
      <w:t>DE</w:t>
    </w:r>
    <w:r w:rsidR="00427BF7" w:rsidRPr="00B60A61">
      <w:rPr>
        <w:rFonts w:ascii="Trajan Pro" w:hAnsi="Trajan Pro"/>
        <w:color w:val="3D4041"/>
        <w:sz w:val="18"/>
        <w:szCs w:val="18"/>
      </w:rPr>
      <w:t xml:space="preserve"> </w:t>
    </w:r>
    <w:r w:rsidR="005F1F70">
      <w:rPr>
        <w:rFonts w:ascii="Trajan Pro" w:hAnsi="Trajan Pro"/>
        <w:color w:val="3D4041"/>
        <w:sz w:val="18"/>
        <w:szCs w:val="18"/>
      </w:rPr>
      <w:t>CIENCIAS EXACTAS</w:t>
    </w:r>
  </w:p>
  <w:p w14:paraId="3591CA1D" w14:textId="48E4E8BA" w:rsidR="00A4197A" w:rsidRPr="005F1F70" w:rsidRDefault="00B60A61" w:rsidP="00B60A61">
    <w:pPr>
      <w:pStyle w:val="Encabezado"/>
      <w:spacing w:before="120" w:line="120" w:lineRule="auto"/>
      <w:rPr>
        <w:rFonts w:ascii="Trajan Pro" w:hAnsi="Trajan Pro"/>
        <w:color w:val="3D4041"/>
        <w:sz w:val="16"/>
        <w:szCs w:val="16"/>
      </w:rPr>
    </w:pPr>
    <w:r>
      <w:rPr>
        <w:rFonts w:ascii="Trajan Pro" w:hAnsi="Trajan Pro"/>
        <w:color w:val="3D4041"/>
        <w:sz w:val="18"/>
        <w:szCs w:val="18"/>
      </w:rPr>
      <w:t xml:space="preserve">      </w:t>
    </w:r>
    <w:r w:rsidR="005F1F70">
      <w:rPr>
        <w:rFonts w:ascii="Trajan Pro" w:hAnsi="Trajan Pro"/>
        <w:color w:val="3D4041"/>
        <w:sz w:val="18"/>
        <w:szCs w:val="18"/>
      </w:rPr>
      <w:t>MAESTRÍA EN CIENCIAS EN GEOFÍSICA</w:t>
    </w:r>
  </w:p>
  <w:p w14:paraId="33DE9181" w14:textId="77777777" w:rsidR="00FA7CE4" w:rsidRPr="008F5C7B" w:rsidRDefault="00FA7CE4" w:rsidP="00880385">
    <w:pPr>
      <w:pStyle w:val="Encabezado"/>
      <w:spacing w:before="120" w:line="120" w:lineRule="auto"/>
      <w:rPr>
        <w:rFonts w:ascii="Trajan Pro" w:hAnsi="Trajan Pro"/>
        <w:b/>
        <w:color w:val="3D4041"/>
        <w:sz w:val="15"/>
        <w:szCs w:val="15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CAA75" w14:textId="77777777" w:rsidR="00FE3878" w:rsidRDefault="00FE38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C1A25"/>
    <w:multiLevelType w:val="hybridMultilevel"/>
    <w:tmpl w:val="FAF89968"/>
    <w:lvl w:ilvl="0" w:tplc="152800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D511C3"/>
    <w:multiLevelType w:val="hybridMultilevel"/>
    <w:tmpl w:val="1FEE5E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35633"/>
    <w:multiLevelType w:val="hybridMultilevel"/>
    <w:tmpl w:val="A2EE33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107518"/>
    <w:multiLevelType w:val="multilevel"/>
    <w:tmpl w:val="292CF1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86860"/>
    <w:multiLevelType w:val="hybridMultilevel"/>
    <w:tmpl w:val="4D424ED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66886"/>
    <w:multiLevelType w:val="hybridMultilevel"/>
    <w:tmpl w:val="66A64F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2B4518"/>
    <w:multiLevelType w:val="hybridMultilevel"/>
    <w:tmpl w:val="90A20372"/>
    <w:lvl w:ilvl="0" w:tplc="F684B6D4">
      <w:start w:val="2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A04"/>
    <w:rsid w:val="000002E5"/>
    <w:rsid w:val="000021FE"/>
    <w:rsid w:val="00011F6D"/>
    <w:rsid w:val="0001218C"/>
    <w:rsid w:val="000207C5"/>
    <w:rsid w:val="000231FC"/>
    <w:rsid w:val="00032D9B"/>
    <w:rsid w:val="00033EC4"/>
    <w:rsid w:val="0003630C"/>
    <w:rsid w:val="000830E5"/>
    <w:rsid w:val="00086EAF"/>
    <w:rsid w:val="000A4934"/>
    <w:rsid w:val="000B5525"/>
    <w:rsid w:val="000B5EF5"/>
    <w:rsid w:val="000D1780"/>
    <w:rsid w:val="000D7AA1"/>
    <w:rsid w:val="000E1BBF"/>
    <w:rsid w:val="000E330A"/>
    <w:rsid w:val="000F383A"/>
    <w:rsid w:val="00110527"/>
    <w:rsid w:val="00112B3C"/>
    <w:rsid w:val="00113B82"/>
    <w:rsid w:val="0012442F"/>
    <w:rsid w:val="00127CAB"/>
    <w:rsid w:val="00142B15"/>
    <w:rsid w:val="00156E16"/>
    <w:rsid w:val="0016415C"/>
    <w:rsid w:val="00165EC6"/>
    <w:rsid w:val="00172FD3"/>
    <w:rsid w:val="001742BE"/>
    <w:rsid w:val="00177F38"/>
    <w:rsid w:val="001917AB"/>
    <w:rsid w:val="0019214E"/>
    <w:rsid w:val="00195AFC"/>
    <w:rsid w:val="001A4CB2"/>
    <w:rsid w:val="001A4F63"/>
    <w:rsid w:val="001B76C8"/>
    <w:rsid w:val="001C5399"/>
    <w:rsid w:val="002021D3"/>
    <w:rsid w:val="002040AC"/>
    <w:rsid w:val="00215689"/>
    <w:rsid w:val="00247D39"/>
    <w:rsid w:val="002514F8"/>
    <w:rsid w:val="00251954"/>
    <w:rsid w:val="002760E7"/>
    <w:rsid w:val="00291EF7"/>
    <w:rsid w:val="002A39C8"/>
    <w:rsid w:val="002B7360"/>
    <w:rsid w:val="002D2B99"/>
    <w:rsid w:val="002D6B44"/>
    <w:rsid w:val="002E0D62"/>
    <w:rsid w:val="002F055A"/>
    <w:rsid w:val="003118CC"/>
    <w:rsid w:val="00334CB5"/>
    <w:rsid w:val="00336F0B"/>
    <w:rsid w:val="00343E11"/>
    <w:rsid w:val="00344492"/>
    <w:rsid w:val="00390EA1"/>
    <w:rsid w:val="00393EE8"/>
    <w:rsid w:val="003969B6"/>
    <w:rsid w:val="003A1B54"/>
    <w:rsid w:val="003A22BE"/>
    <w:rsid w:val="003C29CA"/>
    <w:rsid w:val="003C3FB1"/>
    <w:rsid w:val="003E1C5D"/>
    <w:rsid w:val="003F70A7"/>
    <w:rsid w:val="004058AC"/>
    <w:rsid w:val="00420E1B"/>
    <w:rsid w:val="00421610"/>
    <w:rsid w:val="0042430B"/>
    <w:rsid w:val="00427BF7"/>
    <w:rsid w:val="00441FE2"/>
    <w:rsid w:val="00455144"/>
    <w:rsid w:val="004B45DF"/>
    <w:rsid w:val="004B6D23"/>
    <w:rsid w:val="004C43FD"/>
    <w:rsid w:val="004C46EA"/>
    <w:rsid w:val="004F4AB0"/>
    <w:rsid w:val="004F7585"/>
    <w:rsid w:val="00504E1B"/>
    <w:rsid w:val="0053219D"/>
    <w:rsid w:val="005518BA"/>
    <w:rsid w:val="0055586B"/>
    <w:rsid w:val="00555FEA"/>
    <w:rsid w:val="005625BD"/>
    <w:rsid w:val="00562BF6"/>
    <w:rsid w:val="00574ABF"/>
    <w:rsid w:val="005856E3"/>
    <w:rsid w:val="005B607A"/>
    <w:rsid w:val="005E751B"/>
    <w:rsid w:val="005F1F70"/>
    <w:rsid w:val="005F5043"/>
    <w:rsid w:val="00601C01"/>
    <w:rsid w:val="0061186B"/>
    <w:rsid w:val="006223E1"/>
    <w:rsid w:val="00636892"/>
    <w:rsid w:val="0064375B"/>
    <w:rsid w:val="00695448"/>
    <w:rsid w:val="006C199D"/>
    <w:rsid w:val="006C4F56"/>
    <w:rsid w:val="006C76AA"/>
    <w:rsid w:val="006E46F1"/>
    <w:rsid w:val="006F0AB7"/>
    <w:rsid w:val="006F6E9A"/>
    <w:rsid w:val="00717CCF"/>
    <w:rsid w:val="007251AD"/>
    <w:rsid w:val="00725A6D"/>
    <w:rsid w:val="0073144E"/>
    <w:rsid w:val="0074410A"/>
    <w:rsid w:val="007643EA"/>
    <w:rsid w:val="00771336"/>
    <w:rsid w:val="0077227C"/>
    <w:rsid w:val="00773BB9"/>
    <w:rsid w:val="00784C2B"/>
    <w:rsid w:val="0079227A"/>
    <w:rsid w:val="007A032D"/>
    <w:rsid w:val="007A73F6"/>
    <w:rsid w:val="007C78C2"/>
    <w:rsid w:val="007D176B"/>
    <w:rsid w:val="007D18CB"/>
    <w:rsid w:val="00800E88"/>
    <w:rsid w:val="00823EFC"/>
    <w:rsid w:val="00827356"/>
    <w:rsid w:val="0083345F"/>
    <w:rsid w:val="008358AF"/>
    <w:rsid w:val="00853A2E"/>
    <w:rsid w:val="00880385"/>
    <w:rsid w:val="00886241"/>
    <w:rsid w:val="00894684"/>
    <w:rsid w:val="008A1CB8"/>
    <w:rsid w:val="008A5B76"/>
    <w:rsid w:val="008B3FE3"/>
    <w:rsid w:val="008C33F6"/>
    <w:rsid w:val="008D4D95"/>
    <w:rsid w:val="008D6B1F"/>
    <w:rsid w:val="008E0025"/>
    <w:rsid w:val="008E1133"/>
    <w:rsid w:val="008E3E0F"/>
    <w:rsid w:val="008E4059"/>
    <w:rsid w:val="008F0512"/>
    <w:rsid w:val="008F5C7B"/>
    <w:rsid w:val="009068BE"/>
    <w:rsid w:val="009075EA"/>
    <w:rsid w:val="00907F61"/>
    <w:rsid w:val="009255B7"/>
    <w:rsid w:val="009305AD"/>
    <w:rsid w:val="00931F0F"/>
    <w:rsid w:val="00933175"/>
    <w:rsid w:val="00944899"/>
    <w:rsid w:val="00946C33"/>
    <w:rsid w:val="00957D56"/>
    <w:rsid w:val="009660DC"/>
    <w:rsid w:val="0097577B"/>
    <w:rsid w:val="00987169"/>
    <w:rsid w:val="00987C2C"/>
    <w:rsid w:val="009A1F0B"/>
    <w:rsid w:val="009B05AE"/>
    <w:rsid w:val="009B20E7"/>
    <w:rsid w:val="009B5698"/>
    <w:rsid w:val="009E79E3"/>
    <w:rsid w:val="009F1C73"/>
    <w:rsid w:val="00A204BA"/>
    <w:rsid w:val="00A27DD9"/>
    <w:rsid w:val="00A4197A"/>
    <w:rsid w:val="00A7721D"/>
    <w:rsid w:val="00A832CE"/>
    <w:rsid w:val="00A90639"/>
    <w:rsid w:val="00A92843"/>
    <w:rsid w:val="00AB23DB"/>
    <w:rsid w:val="00AF4924"/>
    <w:rsid w:val="00B01A46"/>
    <w:rsid w:val="00B1108E"/>
    <w:rsid w:val="00B303A1"/>
    <w:rsid w:val="00B33ABE"/>
    <w:rsid w:val="00B50D2B"/>
    <w:rsid w:val="00B60A61"/>
    <w:rsid w:val="00B61580"/>
    <w:rsid w:val="00B82271"/>
    <w:rsid w:val="00BA761F"/>
    <w:rsid w:val="00BB12B7"/>
    <w:rsid w:val="00BD16F9"/>
    <w:rsid w:val="00C5359D"/>
    <w:rsid w:val="00C5682B"/>
    <w:rsid w:val="00C765BB"/>
    <w:rsid w:val="00C9642E"/>
    <w:rsid w:val="00CA055F"/>
    <w:rsid w:val="00CA777E"/>
    <w:rsid w:val="00CC07F1"/>
    <w:rsid w:val="00CE543A"/>
    <w:rsid w:val="00D0234F"/>
    <w:rsid w:val="00D214EE"/>
    <w:rsid w:val="00D23122"/>
    <w:rsid w:val="00D45D7F"/>
    <w:rsid w:val="00D46093"/>
    <w:rsid w:val="00D62B36"/>
    <w:rsid w:val="00DA05D3"/>
    <w:rsid w:val="00DC1973"/>
    <w:rsid w:val="00DE7AAA"/>
    <w:rsid w:val="00DF1451"/>
    <w:rsid w:val="00DF30FF"/>
    <w:rsid w:val="00E01684"/>
    <w:rsid w:val="00E027CD"/>
    <w:rsid w:val="00E406F3"/>
    <w:rsid w:val="00E44FA8"/>
    <w:rsid w:val="00E47AB3"/>
    <w:rsid w:val="00E601F4"/>
    <w:rsid w:val="00E67225"/>
    <w:rsid w:val="00E75A04"/>
    <w:rsid w:val="00EA6C17"/>
    <w:rsid w:val="00EC5939"/>
    <w:rsid w:val="00F3569D"/>
    <w:rsid w:val="00F375BF"/>
    <w:rsid w:val="00F5244D"/>
    <w:rsid w:val="00F540B7"/>
    <w:rsid w:val="00F83EA6"/>
    <w:rsid w:val="00F929B6"/>
    <w:rsid w:val="00FA7CE4"/>
    <w:rsid w:val="00FB43F4"/>
    <w:rsid w:val="00FB754A"/>
    <w:rsid w:val="00FB767F"/>
    <w:rsid w:val="00FD3243"/>
    <w:rsid w:val="00FE3878"/>
    <w:rsid w:val="00FF2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96ECD1B"/>
  <w15:docId w15:val="{675CEB75-5AB3-49C6-8B62-3EE665A0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18B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1B54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3A1B54"/>
  </w:style>
  <w:style w:type="paragraph" w:styleId="Piedepgina">
    <w:name w:val="footer"/>
    <w:basedOn w:val="Normal"/>
    <w:link w:val="PiedepginaCar"/>
    <w:uiPriority w:val="99"/>
    <w:unhideWhenUsed/>
    <w:rsid w:val="003A1B54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1B54"/>
  </w:style>
  <w:style w:type="paragraph" w:styleId="Textodeglobo">
    <w:name w:val="Balloon Text"/>
    <w:basedOn w:val="Normal"/>
    <w:link w:val="TextodegloboCar"/>
    <w:uiPriority w:val="99"/>
    <w:semiHidden/>
    <w:unhideWhenUsed/>
    <w:rsid w:val="003A1B54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1B5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518BA"/>
    <w:pPr>
      <w:spacing w:after="0" w:line="240" w:lineRule="auto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427BF7"/>
    <w:rPr>
      <w:color w:val="0000FF" w:themeColor="hyperlink"/>
      <w:u w:val="single"/>
    </w:rPr>
  </w:style>
  <w:style w:type="paragraph" w:styleId="Textoindependiente">
    <w:name w:val="Body Text"/>
    <w:basedOn w:val="Normal"/>
    <w:link w:val="TextoindependienteCar"/>
    <w:rsid w:val="00DF1451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F1451"/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DF1451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DF1451"/>
    <w:rPr>
      <w:rFonts w:ascii="Times New Roman" w:eastAsia="Times New Roman" w:hAnsi="Times New Roman" w:cs="Times New Roman"/>
      <w:sz w:val="16"/>
      <w:szCs w:val="16"/>
    </w:rPr>
  </w:style>
  <w:style w:type="paragraph" w:styleId="Prrafodelista">
    <w:name w:val="List Paragraph"/>
    <w:basedOn w:val="Normal"/>
    <w:uiPriority w:val="34"/>
    <w:qFormat/>
    <w:rsid w:val="006E46F1"/>
    <w:pPr>
      <w:ind w:left="720"/>
      <w:contextualSpacing/>
    </w:pPr>
  </w:style>
  <w:style w:type="paragraph" w:customStyle="1" w:styleId="Default">
    <w:name w:val="Default"/>
    <w:rsid w:val="00C9642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rsid w:val="00195AFC"/>
  </w:style>
  <w:style w:type="paragraph" w:customStyle="1" w:styleId="Cuerpo">
    <w:name w:val="Cuerpo"/>
    <w:rsid w:val="00195AF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Fabiola\Escritorio\Documentos%20Manual%20-%20Link\5.3\PLANTILLA%20HOJA%20MEMBRETA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HOJA MEMBRETADA</Template>
  <TotalTime>40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Fabiola</dc:creator>
  <cp:lastModifiedBy>Maestría en Ciencias en Geofísica</cp:lastModifiedBy>
  <cp:revision>3</cp:revision>
  <cp:lastPrinted>2022-01-27T16:13:00Z</cp:lastPrinted>
  <dcterms:created xsi:type="dcterms:W3CDTF">2022-01-17T17:24:00Z</dcterms:created>
  <dcterms:modified xsi:type="dcterms:W3CDTF">2022-01-27T16:50:00Z</dcterms:modified>
</cp:coreProperties>
</file>